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115" w:type="dxa"/>
        <w:jc w:val="left"/>
        <w:tblInd w:w="-5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268"/>
        <w:gridCol w:w="3881"/>
        <w:gridCol w:w="1059"/>
        <w:gridCol w:w="1147"/>
        <w:gridCol w:w="3969"/>
      </w:tblGrid>
      <w:tr>
        <w:trPr>
          <w:trHeight w:val="590" w:hRule="atLeast"/>
          <w:cantSplit w:val="true"/>
        </w:trPr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S.No.</w:t>
            </w:r>
          </w:p>
        </w:tc>
        <w:tc>
          <w:tcPr>
            <w:tcW w:w="3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mbria" w:hAnsi="Cambria"/>
                <w:bCs/>
              </w:rPr>
              <w:t>Name of The Tool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Cambria" w:hAnsi="Cambria"/>
                <w:bCs/>
              </w:rPr>
              <w:t>(All Standard / of Ten Required Can Be Listed Out)</w:t>
            </w:r>
          </w:p>
        </w:tc>
        <w:tc>
          <w:tcPr>
            <w:tcW w:w="38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EMPLOYEE NAME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Date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mbria" w:hAnsi="Cambria" w:cs="Arial"/>
                <w:b w:val="false"/>
                <w:bCs/>
              </w:rPr>
            </w:pPr>
            <w:r>
              <w:rPr>
                <w:rFonts w:cs="Arial" w:ascii="Cambria" w:hAnsi="Cambria"/>
                <w:b w:val="false"/>
                <w:bCs/>
              </w:rPr>
            </w:r>
          </w:p>
        </w:tc>
      </w:tr>
      <w:tr>
        <w:trPr>
          <w:trHeight w:val="194" w:hRule="atLeast"/>
          <w:cantSplit w:val="true"/>
        </w:trPr>
        <w:tc>
          <w:tcPr>
            <w:tcW w:w="7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</w:r>
          </w:p>
        </w:tc>
        <w:tc>
          <w:tcPr>
            <w:tcW w:w="32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bCs/>
                <w:sz w:val="24"/>
              </w:rPr>
            </w:pPr>
            <w:r>
              <w:rPr>
                <w:rFonts w:cs="Arial" w:ascii="Cambria" w:hAnsi="Cambria"/>
                <w:b w:val="false"/>
                <w:bCs/>
                <w:sz w:val="24"/>
              </w:rPr>
            </w:r>
          </w:p>
        </w:tc>
        <w:tc>
          <w:tcPr>
            <w:tcW w:w="38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sz w:val="24"/>
              </w:rPr>
            </w:pPr>
            <w:r>
              <w:rPr>
                <w:rFonts w:cs="Arial" w:ascii="Cambria" w:hAnsi="Cambria"/>
                <w:b w:val="false"/>
                <w:sz w:val="24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Taken Time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Return Time</w:t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Signature Of the person who has taken</w:t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{{tool_name}}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{{employee_name}}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{{taken_date}}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  <w:t>{{return_time}}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</w:tbl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  <w:t>Prepared by</w:t>
        <w:tab/>
        <w:tab/>
        <w:tab/>
        <w:t>Verified by</w:t>
        <w:tab/>
        <w:tab/>
        <w:tab/>
        <w:tab/>
        <w:tab/>
        <w:tab/>
        <w:tab/>
        <w:t>Authorised by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800" w:right="1440" w:gutter="0" w:header="720" w:top="1800" w:footer="720" w:bottom="180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3"/>
      <w:gridCol w:w="6502"/>
      <w:gridCol w:w="2381"/>
      <w:gridCol w:w="2375"/>
    </w:tblGrid>
    <w:tr>
      <w:trPr>
        <w:trHeight w:val="304" w:hRule="atLeast"/>
        <w:cantSplit w:val="true"/>
      </w:trPr>
      <w:tc>
        <w:tcPr>
          <w:tcW w:w="2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/>
            <w:drawing>
              <wp:inline distT="0" distB="0" distL="0" distR="0">
                <wp:extent cx="1718945" cy="928370"/>
                <wp:effectExtent l="0" t="0" r="0" b="0"/>
                <wp:docPr id="1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TAPF/MNT/08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>Tools and Tackles Record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3"/>
      <w:gridCol w:w="6502"/>
      <w:gridCol w:w="2381"/>
      <w:gridCol w:w="2375"/>
    </w:tblGrid>
    <w:tr>
      <w:trPr>
        <w:trHeight w:val="304" w:hRule="atLeast"/>
        <w:cantSplit w:val="true"/>
      </w:trPr>
      <w:tc>
        <w:tcPr>
          <w:tcW w:w="2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/>
            <w:drawing>
              <wp:inline distT="0" distB="0" distL="0" distR="0">
                <wp:extent cx="1718945" cy="928370"/>
                <wp:effectExtent l="0" t="0" r="0" b="0"/>
                <wp:docPr id="2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TAPF/MNT/08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>Tools and Tackles Record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1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sz w:val="1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sz w:val="1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  <w:bCs/>
      <w:sz w:val="2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4</TotalTime>
  <Application>LibreOffice/24.2.7.2$Linux_X86_64 LibreOffice_project/420$Build-2</Application>
  <AppVersion>15.0000</AppVersion>
  <Pages>1</Pages>
  <Words>74</Words>
  <Characters>378</Characters>
  <CharactersWithSpaces>438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2019-11-05T07:26:00Z</dcterms:created>
  <dc:creator>A</dc:creator>
  <dc:description/>
  <dc:language>en-US</dc:language>
  <cp:lastModifiedBy/>
  <cp:lastPrinted>2018-06-01T17:33:00Z</cp:lastPrinted>
  <dcterms:modified xsi:type="dcterms:W3CDTF">2026-05-11T17:20:41Z</dcterms:modified>
  <cp:revision>5</cp:revision>
  <dc:subject/>
  <dc:title>Sl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